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BB6" w:rsidRPr="003E1F03" w:rsidRDefault="001B4BB6" w:rsidP="00506C5B">
      <w:pPr>
        <w:pStyle w:val="Name"/>
      </w:pPr>
      <w:r w:rsidRPr="003E1F03">
        <w:t xml:space="preserve">Layla </w:t>
      </w:r>
      <w:proofErr w:type="spellStart"/>
      <w:r w:rsidRPr="003E1F03">
        <w:t>Gallez</w:t>
      </w:r>
      <w:proofErr w:type="spellEnd"/>
    </w:p>
    <w:p w:rsidR="001B4BB6" w:rsidRPr="00506C5B" w:rsidRDefault="001B4BB6" w:rsidP="00506C5B">
      <w:pPr>
        <w:rPr>
          <w:rFonts w:ascii="Arial" w:hAnsi="Arial" w:cs="Arial"/>
        </w:rPr>
      </w:pPr>
      <w:r w:rsidRPr="00506C5B">
        <w:rPr>
          <w:rFonts w:ascii="Arial" w:hAnsi="Arial" w:cs="Arial"/>
        </w:rPr>
        <w:t xml:space="preserve">  </w:t>
      </w:r>
      <w:r w:rsidR="00506C5B">
        <w:rPr>
          <w:rFonts w:ascii="Arial" w:hAnsi="Arial" w:cs="Arial"/>
          <w:color w:val="000000" w:themeColor="text1"/>
          <w:szCs w:val="21"/>
        </w:rPr>
        <w:t>Oakland, CA</w:t>
      </w:r>
    </w:p>
    <w:p w:rsidR="00506C5B" w:rsidRDefault="001B4BB6" w:rsidP="00506C5B">
      <w:pPr>
        <w:rPr>
          <w:rFonts w:ascii="Arial" w:hAnsi="Arial" w:cs="Arial"/>
        </w:rPr>
      </w:pPr>
      <w:r w:rsidRPr="00506C5B">
        <w:rPr>
          <w:rFonts w:ascii="Arial" w:hAnsi="Arial" w:cs="Arial"/>
        </w:rPr>
        <w:t xml:space="preserve">  </w:t>
      </w:r>
      <w:r w:rsidR="00506C5B">
        <w:rPr>
          <w:rFonts w:ascii="Arial" w:hAnsi="Arial" w:cs="Arial"/>
          <w:color w:val="000000" w:themeColor="text1"/>
          <w:szCs w:val="21"/>
        </w:rPr>
        <w:t>(217) 918-0362</w:t>
      </w:r>
    </w:p>
    <w:p w:rsidR="001B4BB6" w:rsidRPr="00506C5B" w:rsidRDefault="001B4BB6" w:rsidP="00506C5B">
      <w:pPr>
        <w:rPr>
          <w:rStyle w:val="Hyperlink"/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6C5B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hyperlink r:id="rId7" w:history="1">
        <w:r w:rsidRPr="00506C5B">
          <w:rPr>
            <w:rStyle w:val="Hyperlink"/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lgallez@</w:t>
        </w:r>
        <w:r w:rsidRPr="00506C5B">
          <w:rPr>
            <w:rStyle w:val="Hyperlink"/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o</w:t>
        </w:r>
        <w:r w:rsidRPr="00506C5B">
          <w:rPr>
            <w:rStyle w:val="Hyperlink"/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utlook.com</w:t>
        </w:r>
      </w:hyperlink>
    </w:p>
    <w:p w:rsidR="001B4BB6" w:rsidRPr="00506C5B" w:rsidRDefault="001B4BB6" w:rsidP="00506C5B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6C5B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hyperlink r:id="rId8" w:history="1">
        <w:r w:rsidRPr="00506C5B">
          <w:rPr>
            <w:rStyle w:val="Hyperlink"/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Link</w:t>
        </w:r>
        <w:r w:rsidRPr="00506C5B">
          <w:rPr>
            <w:rStyle w:val="Hyperlink"/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e</w:t>
        </w:r>
        <w:r w:rsidRPr="00506C5B">
          <w:rPr>
            <w:rStyle w:val="Hyperlink"/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dIn</w:t>
        </w:r>
      </w:hyperlink>
      <w:bookmarkStart w:id="0" w:name="_GoBack"/>
      <w:bookmarkEnd w:id="0"/>
    </w:p>
    <w:p w:rsidR="00314608" w:rsidRPr="003E1F03" w:rsidRDefault="009E070D">
      <w:pPr>
        <w:pStyle w:val="Heading1"/>
        <w:rPr>
          <w:rFonts w:ascii="Arial" w:hAnsi="Arial" w:cs="Arial"/>
          <w:b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Arial" w:hAnsi="Arial" w:cs="Arial"/>
            <w:b w:val="0"/>
            <w:color w:val="000000" w:themeColor="text1"/>
            <w:spacing w:val="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-819804518"/>
          <w:placeholder>
            <w:docPart w:val="CF9B1314CCE6AD4DA8054F6E31B69BF7"/>
          </w:placeholder>
          <w:temporary/>
          <w:showingPlcHdr/>
          <w15:appearance w15:val="hidden"/>
        </w:sdtPr>
        <w:sdtEndPr/>
        <w:sdtContent>
          <w:r w:rsidRPr="00506C5B">
            <w:t>Skills Summary</w:t>
          </w:r>
        </w:sdtContent>
      </w:sdt>
    </w:p>
    <w:p w:rsidR="001B4BB6" w:rsidRPr="003E1F03" w:rsidRDefault="001B4BB6" w:rsidP="001B4BB6">
      <w:pPr>
        <w:spacing w:after="180"/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F03"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3E1F03">
        <w:rPr>
          <w:rFonts w:ascii="Arial" w:hAnsi="Arial" w:cs="Arial"/>
          <w:color w:val="000000" w:themeColor="text1"/>
          <w:szCs w:val="21"/>
        </w:rPr>
        <w:t xml:space="preserve">Microsoft </w:t>
      </w:r>
      <w:r w:rsidR="00506C5B">
        <w:rPr>
          <w:rFonts w:ascii="Arial" w:hAnsi="Arial" w:cs="Arial"/>
          <w:color w:val="000000" w:themeColor="text1"/>
          <w:szCs w:val="21"/>
        </w:rPr>
        <w:t>Office, GitHub, Tableau</w:t>
      </w:r>
    </w:p>
    <w:p w:rsidR="001B4BB6" w:rsidRPr="003E1F03" w:rsidRDefault="001B4BB6" w:rsidP="001B4BB6">
      <w:pPr>
        <w:spacing w:after="180"/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F03"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3E1F03" w:rsidRPr="001B4BB6">
        <w:rPr>
          <w:rFonts w:ascii="Arial" w:hAnsi="Arial" w:cs="Arial"/>
          <w:color w:val="000000" w:themeColor="text1"/>
          <w:szCs w:val="21"/>
        </w:rPr>
        <w:t>P</w:t>
      </w:r>
      <w:r w:rsidR="003E1F03">
        <w:rPr>
          <w:rFonts w:ascii="Arial" w:hAnsi="Arial" w:cs="Arial"/>
          <w:color w:val="000000" w:themeColor="text1"/>
          <w:szCs w:val="21"/>
        </w:rPr>
        <w:t xml:space="preserve">ython, Pandas, </w:t>
      </w:r>
      <w:proofErr w:type="spellStart"/>
      <w:r w:rsidR="003E1F03">
        <w:rPr>
          <w:rFonts w:ascii="Arial" w:hAnsi="Arial" w:cs="Arial"/>
          <w:color w:val="000000" w:themeColor="text1"/>
          <w:szCs w:val="21"/>
        </w:rPr>
        <w:t>Matplot</w:t>
      </w:r>
      <w:proofErr w:type="spellEnd"/>
      <w:r w:rsidR="003E1F03">
        <w:rPr>
          <w:rFonts w:ascii="Arial" w:hAnsi="Arial" w:cs="Arial"/>
          <w:color w:val="000000" w:themeColor="text1"/>
          <w:szCs w:val="21"/>
        </w:rPr>
        <w:t xml:space="preserve">, </w:t>
      </w:r>
      <w:proofErr w:type="spellStart"/>
      <w:r w:rsidR="003E1F03">
        <w:rPr>
          <w:rFonts w:ascii="Arial" w:hAnsi="Arial" w:cs="Arial"/>
          <w:color w:val="000000" w:themeColor="text1"/>
          <w:szCs w:val="21"/>
        </w:rPr>
        <w:t>Numpy</w:t>
      </w:r>
      <w:proofErr w:type="spellEnd"/>
      <w:r w:rsidR="003E1F03">
        <w:rPr>
          <w:rFonts w:ascii="Arial" w:hAnsi="Arial" w:cs="Arial"/>
          <w:color w:val="000000" w:themeColor="text1"/>
          <w:szCs w:val="21"/>
        </w:rPr>
        <w:t xml:space="preserve">, Beautiful Soup, JavaScript, D3, </w:t>
      </w:r>
      <w:proofErr w:type="spellStart"/>
      <w:r w:rsidR="003E1F03">
        <w:rPr>
          <w:rFonts w:ascii="Arial" w:hAnsi="Arial" w:cs="Arial"/>
          <w:color w:val="000000" w:themeColor="text1"/>
          <w:szCs w:val="21"/>
        </w:rPr>
        <w:t>Plotly</w:t>
      </w:r>
      <w:proofErr w:type="spellEnd"/>
      <w:r w:rsidR="003E1F03">
        <w:rPr>
          <w:rFonts w:ascii="Arial" w:hAnsi="Arial" w:cs="Arial"/>
          <w:color w:val="000000" w:themeColor="text1"/>
          <w:szCs w:val="21"/>
        </w:rPr>
        <w:t>, SVG, R</w:t>
      </w:r>
    </w:p>
    <w:p w:rsidR="00314608" w:rsidRPr="003E1F03" w:rsidRDefault="001B4BB6">
      <w:pPr>
        <w:spacing w:after="180"/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F03"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3E1F03">
        <w:rPr>
          <w:rFonts w:ascii="Arial" w:hAnsi="Arial" w:cs="Arial"/>
          <w:color w:val="000000" w:themeColor="text1"/>
          <w:szCs w:val="21"/>
        </w:rPr>
        <w:t xml:space="preserve">MySQL, </w:t>
      </w:r>
      <w:proofErr w:type="spellStart"/>
      <w:r w:rsidR="003E1F03">
        <w:rPr>
          <w:rFonts w:ascii="Arial" w:hAnsi="Arial" w:cs="Arial"/>
          <w:color w:val="000000" w:themeColor="text1"/>
          <w:szCs w:val="21"/>
        </w:rPr>
        <w:t>PyMongo</w:t>
      </w:r>
      <w:proofErr w:type="spellEnd"/>
      <w:r w:rsidR="003E1F03">
        <w:rPr>
          <w:rFonts w:ascii="Arial" w:hAnsi="Arial" w:cs="Arial"/>
          <w:color w:val="000000" w:themeColor="text1"/>
          <w:szCs w:val="21"/>
        </w:rPr>
        <w:t xml:space="preserve">, MongoDB, </w:t>
      </w:r>
      <w:proofErr w:type="spellStart"/>
      <w:r w:rsidR="003E1F03">
        <w:rPr>
          <w:rFonts w:ascii="Arial" w:hAnsi="Arial" w:cs="Arial"/>
          <w:color w:val="000000" w:themeColor="text1"/>
          <w:szCs w:val="21"/>
        </w:rPr>
        <w:t>SQLLite</w:t>
      </w:r>
      <w:proofErr w:type="spellEnd"/>
      <w:r w:rsidR="003E1F03">
        <w:rPr>
          <w:rFonts w:ascii="Arial" w:hAnsi="Arial" w:cs="Arial"/>
          <w:color w:val="000000" w:themeColor="text1"/>
          <w:szCs w:val="21"/>
        </w:rPr>
        <w:t xml:space="preserve">, Flask, SQL </w:t>
      </w:r>
      <w:proofErr w:type="spellStart"/>
      <w:r w:rsidR="003E1F03">
        <w:rPr>
          <w:rFonts w:ascii="Arial" w:hAnsi="Arial" w:cs="Arial"/>
          <w:color w:val="000000" w:themeColor="text1"/>
          <w:szCs w:val="21"/>
        </w:rPr>
        <w:t>Alechmy</w:t>
      </w:r>
      <w:proofErr w:type="spellEnd"/>
    </w:p>
    <w:p w:rsidR="00314608" w:rsidRPr="003E1F03" w:rsidRDefault="009E070D" w:rsidP="001B4BB6">
      <w:pPr>
        <w:pStyle w:val="Heading1"/>
        <w:rPr>
          <w:rFonts w:ascii="Arial" w:hAnsi="Arial" w:cs="Arial"/>
          <w:b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Arial" w:hAnsi="Arial" w:cs="Arial"/>
            <w:b w:val="0"/>
            <w:color w:val="000000" w:themeColor="text1"/>
            <w:spacing w:val="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-1150367223"/>
          <w:placeholder>
            <w:docPart w:val="322AD40F7BA47542AAB2912C54ADEDD2"/>
          </w:placeholder>
          <w:temporary/>
          <w:showingPlcHdr/>
          <w15:appearance w15:val="hidden"/>
        </w:sdtPr>
        <w:sdtEndPr/>
        <w:sdtContent>
          <w:r w:rsidRPr="00506C5B">
            <w:t>Education</w:t>
          </w:r>
        </w:sdtContent>
      </w:sdt>
    </w:p>
    <w:p w:rsidR="00314608" w:rsidRPr="003E1F03" w:rsidRDefault="001B4BB6">
      <w:pPr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F03"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3E1F03">
        <w:rPr>
          <w:rFonts w:ascii="Arial" w:hAnsi="Arial" w:cs="Arial"/>
          <w:color w:val="000000" w:themeColor="text1"/>
          <w:szCs w:val="21"/>
        </w:rPr>
        <w:t>San Francisco State University – San Francisco, CA</w:t>
      </w:r>
    </w:p>
    <w:p w:rsidR="001B4BB6" w:rsidRPr="003E1F03" w:rsidRDefault="001B4BB6">
      <w:pPr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F03"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3E1F03"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3E1F03">
        <w:rPr>
          <w:rFonts w:ascii="Arial" w:hAnsi="Arial" w:cs="Arial"/>
          <w:color w:val="000000" w:themeColor="text1"/>
          <w:szCs w:val="21"/>
        </w:rPr>
        <w:t>Bachelor’s in Economics</w:t>
      </w:r>
    </w:p>
    <w:p w:rsidR="003E1F03" w:rsidRDefault="003E1F03">
      <w:pPr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Cs w:val="21"/>
        </w:rPr>
        <w:t xml:space="preserve">  UC Berkeley Extension – Berkeley, CA</w:t>
      </w:r>
      <w:r w:rsidR="001B4BB6" w:rsidRPr="003E1F03"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3E1F03" w:rsidRDefault="001B4BB6">
      <w:pPr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F03"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3E1F03"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3E1F03">
        <w:rPr>
          <w:rFonts w:ascii="Arial" w:hAnsi="Arial" w:cs="Arial"/>
          <w:color w:val="000000" w:themeColor="text1"/>
          <w:szCs w:val="21"/>
        </w:rPr>
        <w:t>Data Analytics</w:t>
      </w:r>
    </w:p>
    <w:p w:rsidR="003E1F03" w:rsidRDefault="003E1F03">
      <w:pPr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ascii="Arial" w:hAnsi="Arial" w:cs="Arial"/>
          <w:color w:val="000000" w:themeColor="text1"/>
          <w:szCs w:val="21"/>
        </w:rPr>
        <w:t>Heartland Community College – Normal, IL</w:t>
      </w:r>
      <w:r w:rsidR="001B4BB6" w:rsidRPr="003E1F03"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1B4BB6" w:rsidRPr="003E1F03" w:rsidRDefault="001B4BB6">
      <w:pPr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F03">
        <w:rPr>
          <w:rFonts w:ascii="Arial" w:hAnsi="Arial" w:cs="Arial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3E1F03">
        <w:rPr>
          <w:rFonts w:ascii="Arial" w:hAnsi="Arial" w:cs="Arial"/>
          <w:color w:val="000000" w:themeColor="text1"/>
          <w:szCs w:val="21"/>
        </w:rPr>
        <w:t>Associates in Business</w:t>
      </w:r>
    </w:p>
    <w:p w:rsidR="00314608" w:rsidRPr="001B4BB6" w:rsidRDefault="009E070D">
      <w:pPr>
        <w:pStyle w:val="Heading1"/>
        <w:rPr>
          <w:rFonts w:ascii="Arial" w:hAnsi="Arial" w:cs="Arial"/>
          <w:b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Arial" w:hAnsi="Arial" w:cs="Arial"/>
            <w:b w:val="0"/>
            <w:color w:val="000000" w:themeColor="text1"/>
            <w:spacing w:val="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617349259"/>
          <w:placeholder>
            <w:docPart w:val="06720572ABC13342BB3FBF973DC20E3C"/>
          </w:placeholder>
          <w:temporary/>
          <w:showingPlcHdr/>
          <w15:appearance w15:val="hidden"/>
        </w:sdtPr>
        <w:sdtEndPr/>
        <w:sdtContent>
          <w:r w:rsidRPr="00506C5B">
            <w:t>Experience</w:t>
          </w:r>
        </w:sdtContent>
      </w:sdt>
    </w:p>
    <w:p w:rsidR="001B4BB6" w:rsidRPr="001B4BB6" w:rsidRDefault="001B4BB6" w:rsidP="001B4BB6">
      <w:pPr>
        <w:rPr>
          <w:rFonts w:ascii="Arial" w:hAnsi="Arial" w:cs="Arial"/>
          <w:color w:val="000000" w:themeColor="text1"/>
          <w:szCs w:val="21"/>
        </w:rPr>
      </w:pPr>
      <w:r w:rsidRPr="001B4BB6">
        <w:rPr>
          <w:rFonts w:ascii="Arial" w:hAnsi="Arial" w:cs="Arial"/>
          <w:bCs/>
          <w:color w:val="000000" w:themeColor="text1"/>
        </w:rPr>
        <w:t xml:space="preserve">   </w:t>
      </w:r>
      <w:r w:rsidRPr="001B4BB6">
        <w:rPr>
          <w:rFonts w:ascii="Arial" w:hAnsi="Arial" w:cs="Arial"/>
          <w:bCs/>
          <w:color w:val="000000" w:themeColor="text1"/>
          <w:szCs w:val="21"/>
        </w:rPr>
        <w:t xml:space="preserve">Webmaster – </w:t>
      </w:r>
      <w:r w:rsidRPr="001B4BB6">
        <w:rPr>
          <w:rFonts w:ascii="Arial" w:hAnsi="Arial" w:cs="Arial"/>
          <w:color w:val="000000" w:themeColor="text1"/>
          <w:szCs w:val="21"/>
        </w:rPr>
        <w:t xml:space="preserve">Non-Profit                     </w:t>
      </w:r>
      <w:r w:rsidRPr="001B4BB6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ab/>
        <w:t xml:space="preserve">       </w:t>
      </w:r>
      <w:r w:rsidR="003E1F03">
        <w:rPr>
          <w:rFonts w:ascii="Arial" w:hAnsi="Arial" w:cs="Arial"/>
          <w:color w:val="000000" w:themeColor="text1"/>
          <w:szCs w:val="21"/>
        </w:rPr>
        <w:tab/>
        <w:t xml:space="preserve">      </w:t>
      </w:r>
      <w:r w:rsidRPr="001B4BB6">
        <w:rPr>
          <w:rFonts w:ascii="Arial" w:hAnsi="Arial" w:cs="Arial"/>
          <w:color w:val="000000" w:themeColor="text1"/>
          <w:szCs w:val="21"/>
        </w:rPr>
        <w:t xml:space="preserve">2-20-2019 – </w:t>
      </w:r>
      <w:r w:rsidR="003E1F03">
        <w:rPr>
          <w:rFonts w:ascii="Arial" w:hAnsi="Arial" w:cs="Arial"/>
          <w:color w:val="000000" w:themeColor="text1"/>
          <w:szCs w:val="21"/>
        </w:rPr>
        <w:t>Current</w:t>
      </w:r>
    </w:p>
    <w:p w:rsidR="001B4BB6" w:rsidRPr="001B4BB6" w:rsidRDefault="001B4BB6" w:rsidP="001B4BB6">
      <w:pPr>
        <w:rPr>
          <w:rFonts w:ascii="Arial" w:hAnsi="Arial" w:cs="Arial"/>
          <w:color w:val="000000" w:themeColor="text1"/>
          <w:szCs w:val="21"/>
        </w:rPr>
      </w:pPr>
      <w:r w:rsidRPr="001B4BB6">
        <w:rPr>
          <w:rFonts w:ascii="Arial" w:hAnsi="Arial" w:cs="Arial"/>
          <w:color w:val="000000" w:themeColor="text1"/>
          <w:szCs w:val="21"/>
        </w:rPr>
        <w:t xml:space="preserve">   </w:t>
      </w:r>
      <w:r w:rsidR="003E1F03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>Responsibilities: Maintaining and developing a non-profit website on an as-needed basis</w:t>
      </w:r>
    </w:p>
    <w:p w:rsidR="001B4BB6" w:rsidRPr="001B4BB6" w:rsidRDefault="001B4BB6" w:rsidP="003E1F03">
      <w:pPr>
        <w:ind w:firstLine="720"/>
        <w:rPr>
          <w:rFonts w:ascii="Arial" w:hAnsi="Arial" w:cs="Arial"/>
          <w:color w:val="000000" w:themeColor="text1"/>
          <w:szCs w:val="21"/>
        </w:rPr>
      </w:pPr>
      <w:r w:rsidRPr="001B4BB6">
        <w:rPr>
          <w:rFonts w:ascii="Arial" w:hAnsi="Arial" w:cs="Arial"/>
          <w:color w:val="000000" w:themeColor="text1"/>
          <w:szCs w:val="21"/>
        </w:rPr>
        <w:t>Front-end Development</w:t>
      </w:r>
      <w:r w:rsidRPr="001B4BB6">
        <w:rPr>
          <w:rFonts w:ascii="Arial" w:hAnsi="Arial" w:cs="Arial"/>
          <w:color w:val="000000" w:themeColor="text1"/>
          <w:szCs w:val="21"/>
        </w:rPr>
        <w:tab/>
      </w:r>
    </w:p>
    <w:p w:rsidR="001B4BB6" w:rsidRPr="001B4BB6" w:rsidRDefault="001B4BB6" w:rsidP="001B4BB6">
      <w:pPr>
        <w:rPr>
          <w:rFonts w:ascii="Arial" w:hAnsi="Arial" w:cs="Arial"/>
          <w:color w:val="000000" w:themeColor="text1"/>
          <w:szCs w:val="21"/>
        </w:rPr>
      </w:pPr>
      <w:r w:rsidRPr="001B4BB6">
        <w:rPr>
          <w:rFonts w:ascii="Arial" w:hAnsi="Arial" w:cs="Arial"/>
          <w:bCs/>
          <w:color w:val="000000" w:themeColor="text1"/>
          <w:szCs w:val="21"/>
        </w:rPr>
        <w:t xml:space="preserve">   Manager/Server – </w:t>
      </w:r>
      <w:r w:rsidR="003E1F03">
        <w:rPr>
          <w:rFonts w:ascii="Arial" w:hAnsi="Arial" w:cs="Arial"/>
          <w:color w:val="000000" w:themeColor="text1"/>
          <w:szCs w:val="21"/>
        </w:rPr>
        <w:t>Little Star</w:t>
      </w:r>
      <w:r w:rsidRPr="001B4BB6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ab/>
        <w:t xml:space="preserve">       9-15-2018 – </w:t>
      </w:r>
      <w:r w:rsidR="003E1F03">
        <w:rPr>
          <w:rFonts w:ascii="Arial" w:hAnsi="Arial" w:cs="Arial"/>
          <w:color w:val="000000" w:themeColor="text1"/>
          <w:szCs w:val="21"/>
        </w:rPr>
        <w:t>Current</w:t>
      </w:r>
    </w:p>
    <w:p w:rsidR="001B4BB6" w:rsidRPr="001B4BB6" w:rsidRDefault="001B4BB6" w:rsidP="001B4BB6">
      <w:pPr>
        <w:rPr>
          <w:rFonts w:ascii="Arial" w:hAnsi="Arial" w:cs="Arial"/>
          <w:color w:val="000000" w:themeColor="text1"/>
          <w:szCs w:val="21"/>
        </w:rPr>
      </w:pPr>
      <w:r w:rsidRPr="001B4BB6">
        <w:rPr>
          <w:rFonts w:ascii="Arial" w:hAnsi="Arial" w:cs="Arial"/>
          <w:color w:val="000000" w:themeColor="text1"/>
          <w:szCs w:val="21"/>
        </w:rPr>
        <w:t xml:space="preserve">   </w:t>
      </w:r>
      <w:r w:rsidR="003E1F03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>Accomplishments: Building and maintaining relationships with team members.</w:t>
      </w:r>
    </w:p>
    <w:p w:rsidR="001B4BB6" w:rsidRPr="001B4BB6" w:rsidRDefault="001B4BB6" w:rsidP="003E1F03">
      <w:pPr>
        <w:ind w:firstLine="720"/>
        <w:rPr>
          <w:rFonts w:ascii="Arial" w:hAnsi="Arial" w:cs="Arial"/>
          <w:color w:val="000000" w:themeColor="text1"/>
          <w:szCs w:val="21"/>
        </w:rPr>
      </w:pPr>
      <w:r w:rsidRPr="001B4BB6">
        <w:rPr>
          <w:rFonts w:ascii="Arial" w:hAnsi="Arial" w:cs="Arial"/>
          <w:color w:val="000000" w:themeColor="text1"/>
          <w:szCs w:val="21"/>
        </w:rPr>
        <w:t>Utilizing time management skills to be successful in a fast pace environment.</w:t>
      </w:r>
    </w:p>
    <w:p w:rsidR="001B4BB6" w:rsidRPr="001B4BB6" w:rsidRDefault="001B4BB6" w:rsidP="001B4BB6">
      <w:pPr>
        <w:rPr>
          <w:rFonts w:ascii="Arial" w:hAnsi="Arial" w:cs="Arial"/>
          <w:color w:val="000000" w:themeColor="text1"/>
          <w:szCs w:val="21"/>
        </w:rPr>
      </w:pPr>
      <w:r w:rsidRPr="001B4BB6">
        <w:rPr>
          <w:rFonts w:ascii="Arial" w:hAnsi="Arial" w:cs="Arial"/>
          <w:bCs/>
          <w:color w:val="000000" w:themeColor="text1"/>
          <w:szCs w:val="21"/>
        </w:rPr>
        <w:t xml:space="preserve">   Server/Bartender – </w:t>
      </w:r>
      <w:r w:rsidR="003E1F03">
        <w:rPr>
          <w:rFonts w:ascii="Arial" w:hAnsi="Arial" w:cs="Arial"/>
          <w:color w:val="000000" w:themeColor="text1"/>
          <w:szCs w:val="21"/>
        </w:rPr>
        <w:t>The Star on Grand</w:t>
      </w:r>
      <w:r w:rsidRPr="001B4BB6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ab/>
        <w:t xml:space="preserve">       </w:t>
      </w:r>
      <w:r w:rsidR="003E1F03">
        <w:rPr>
          <w:rFonts w:ascii="Arial" w:hAnsi="Arial" w:cs="Arial"/>
          <w:color w:val="000000" w:themeColor="text1"/>
          <w:szCs w:val="21"/>
        </w:rPr>
        <w:tab/>
        <w:t xml:space="preserve">       </w:t>
      </w:r>
      <w:r w:rsidRPr="001B4BB6">
        <w:rPr>
          <w:rFonts w:ascii="Arial" w:hAnsi="Arial" w:cs="Arial"/>
          <w:color w:val="000000" w:themeColor="text1"/>
          <w:szCs w:val="21"/>
        </w:rPr>
        <w:t xml:space="preserve">8-20-2017 – </w:t>
      </w:r>
      <w:r w:rsidR="003E1F03">
        <w:rPr>
          <w:rFonts w:ascii="Arial" w:hAnsi="Arial" w:cs="Arial"/>
          <w:color w:val="000000" w:themeColor="text1"/>
          <w:szCs w:val="21"/>
        </w:rPr>
        <w:t>Current</w:t>
      </w:r>
    </w:p>
    <w:p w:rsidR="001B4BB6" w:rsidRPr="001B4BB6" w:rsidRDefault="001B4BB6" w:rsidP="001B4BB6">
      <w:pPr>
        <w:rPr>
          <w:rFonts w:ascii="Arial" w:hAnsi="Arial" w:cs="Arial"/>
          <w:color w:val="000000" w:themeColor="text1"/>
          <w:szCs w:val="21"/>
        </w:rPr>
      </w:pPr>
      <w:r w:rsidRPr="001B4BB6">
        <w:rPr>
          <w:rFonts w:ascii="Arial" w:hAnsi="Arial" w:cs="Arial"/>
          <w:color w:val="000000" w:themeColor="text1"/>
          <w:szCs w:val="21"/>
        </w:rPr>
        <w:t xml:space="preserve">   </w:t>
      </w:r>
      <w:r w:rsidR="003E1F03">
        <w:rPr>
          <w:rFonts w:ascii="Arial" w:hAnsi="Arial" w:cs="Arial"/>
          <w:color w:val="000000" w:themeColor="text1"/>
          <w:szCs w:val="21"/>
        </w:rPr>
        <w:tab/>
      </w:r>
      <w:r w:rsidRPr="001B4BB6">
        <w:rPr>
          <w:rFonts w:ascii="Arial" w:hAnsi="Arial" w:cs="Arial"/>
          <w:color w:val="000000" w:themeColor="text1"/>
          <w:szCs w:val="21"/>
        </w:rPr>
        <w:t>Accomplishments: Increased personal annual income by 40%</w:t>
      </w:r>
    </w:p>
    <w:p w:rsidR="001B4BB6" w:rsidRPr="001B4BB6" w:rsidRDefault="001B4BB6" w:rsidP="003E1F03">
      <w:pPr>
        <w:ind w:firstLine="720"/>
        <w:rPr>
          <w:rFonts w:ascii="Arial" w:hAnsi="Arial" w:cs="Arial"/>
          <w:color w:val="000000" w:themeColor="text1"/>
          <w:szCs w:val="21"/>
        </w:rPr>
      </w:pPr>
      <w:r w:rsidRPr="001B4BB6">
        <w:rPr>
          <w:rFonts w:ascii="Arial" w:hAnsi="Arial" w:cs="Arial"/>
          <w:color w:val="000000" w:themeColor="text1"/>
          <w:szCs w:val="21"/>
        </w:rPr>
        <w:t>Driving growth through interpersonal relationships with customers.</w:t>
      </w:r>
    </w:p>
    <w:p w:rsidR="001B4BB6" w:rsidRPr="001B4BB6" w:rsidRDefault="001B4BB6" w:rsidP="001B4BB6">
      <w:pPr>
        <w:rPr>
          <w:rFonts w:ascii="Arial" w:hAnsi="Arial" w:cs="Arial"/>
          <w:color w:val="000000" w:themeColor="text1"/>
          <w:szCs w:val="21"/>
        </w:rPr>
      </w:pPr>
      <w:r w:rsidRPr="001B4BB6">
        <w:rPr>
          <w:rFonts w:ascii="Arial" w:hAnsi="Arial" w:cs="Arial"/>
          <w:color w:val="000000" w:themeColor="text1"/>
          <w:szCs w:val="21"/>
        </w:rPr>
        <w:tab/>
        <w:t xml:space="preserve">Establishing growth within the company demonstrating need for advancement. </w:t>
      </w:r>
    </w:p>
    <w:p w:rsidR="00314608" w:rsidRPr="001B4BB6" w:rsidRDefault="00314608" w:rsidP="001B4BB6">
      <w:pPr>
        <w:pStyle w:val="Heading2"/>
        <w:rPr>
          <w:rFonts w:ascii="Arial" w:hAnsi="Arial" w:cs="Arial"/>
          <w:b w:val="0"/>
          <w:i w:val="0"/>
          <w:color w:val="000000" w:themeColor="text1"/>
          <w:spacing w:val="0"/>
          <w:sz w:val="22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14608" w:rsidRPr="001B4BB6">
      <w:headerReference w:type="default" r:id="rId9"/>
      <w:footerReference w:type="default" r:id="rId10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070D" w:rsidRDefault="009E070D">
      <w:pPr>
        <w:spacing w:after="0" w:line="240" w:lineRule="auto"/>
      </w:pPr>
      <w:r>
        <w:separator/>
      </w:r>
    </w:p>
  </w:endnote>
  <w:endnote w:type="continuationSeparator" w:id="0">
    <w:p w:rsidR="009E070D" w:rsidRDefault="009E0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14608" w:rsidRDefault="009E070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070D" w:rsidRDefault="009E070D">
      <w:pPr>
        <w:spacing w:after="0" w:line="240" w:lineRule="auto"/>
      </w:pPr>
      <w:r>
        <w:separator/>
      </w:r>
    </w:p>
  </w:footnote>
  <w:footnote w:type="continuationSeparator" w:id="0">
    <w:p w:rsidR="009E070D" w:rsidRDefault="009E0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4608" w:rsidRDefault="009E070D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5782E1E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B6"/>
    <w:rsid w:val="001B4BB6"/>
    <w:rsid w:val="00314608"/>
    <w:rsid w:val="003E1F03"/>
    <w:rsid w:val="00506C5B"/>
    <w:rsid w:val="009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6A3463"/>
  <w15:chartTrackingRefBased/>
  <w15:docId w15:val="{36AE5E06-0F29-8C4E-8D1A-4FB2539E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1B4BB6"/>
    <w:rPr>
      <w:color w:val="3D859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4BB6"/>
    <w:rPr>
      <w:color w:val="A65E8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lgallez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gallez@outlook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yla/Library/Containers/com.microsoft.Word/Data/Library/Application%20Support/Microsoft/Office/16.0/DTS/Search/%7b19A288B5-BDCF-804F-BF65-71CCABB2F07A%7dtf1000207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F9B1314CCE6AD4DA8054F6E31B69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125C1-6E78-E24A-B940-7145952BDC53}"/>
      </w:docPartPr>
      <w:docPartBody>
        <w:p w:rsidR="00000000" w:rsidRDefault="00554E23">
          <w:pPr>
            <w:pStyle w:val="CF9B1314CCE6AD4DA8054F6E31B69BF7"/>
          </w:pPr>
          <w:r>
            <w:t>Skills Summary</w:t>
          </w:r>
        </w:p>
      </w:docPartBody>
    </w:docPart>
    <w:docPart>
      <w:docPartPr>
        <w:name w:val="322AD40F7BA47542AAB2912C54ADE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10FDD-54DC-8B4C-BF00-E1DC29DDB975}"/>
      </w:docPartPr>
      <w:docPartBody>
        <w:p w:rsidR="00000000" w:rsidRDefault="00554E23">
          <w:pPr>
            <w:pStyle w:val="322AD40F7BA47542AAB2912C54ADEDD2"/>
          </w:pPr>
          <w:r>
            <w:t>Education</w:t>
          </w:r>
        </w:p>
      </w:docPartBody>
    </w:docPart>
    <w:docPart>
      <w:docPartPr>
        <w:name w:val="06720572ABC13342BB3FBF973DC20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1C7CB-1CAE-7741-9DFA-07CD82EEAE2F}"/>
      </w:docPartPr>
      <w:docPartBody>
        <w:p w:rsidR="00000000" w:rsidRDefault="00554E23">
          <w:pPr>
            <w:pStyle w:val="06720572ABC13342BB3FBF973DC20E3C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23"/>
    <w:rsid w:val="0055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507E1B5FC2E314796B4599F6EF5A4E5">
    <w:name w:val="4507E1B5FC2E314796B4599F6EF5A4E5"/>
  </w:style>
  <w:style w:type="paragraph" w:customStyle="1" w:styleId="12F5305D72CB3D4E87DC77400FD805AC">
    <w:name w:val="12F5305D72CB3D4E87DC77400FD805AC"/>
  </w:style>
  <w:style w:type="paragraph" w:customStyle="1" w:styleId="CF9B1314CCE6AD4DA8054F6E31B69BF7">
    <w:name w:val="CF9B1314CCE6AD4DA8054F6E31B69BF7"/>
  </w:style>
  <w:style w:type="paragraph" w:customStyle="1" w:styleId="5194B5EE5BFDEF419E4DA67ED8D16A0B">
    <w:name w:val="5194B5EE5BFDEF419E4DA67ED8D16A0B"/>
  </w:style>
  <w:style w:type="paragraph" w:customStyle="1" w:styleId="322AD40F7BA47542AAB2912C54ADEDD2">
    <w:name w:val="322AD40F7BA47542AAB2912C54ADEDD2"/>
  </w:style>
  <w:style w:type="paragraph" w:customStyle="1" w:styleId="8D63E2E95665E74A9022C66DD9C07ED1">
    <w:name w:val="8D63E2E95665E74A9022C66DD9C07ED1"/>
  </w:style>
  <w:style w:type="paragraph" w:customStyle="1" w:styleId="468FC9D6B0CB60419AB08855E3B9F3F7">
    <w:name w:val="468FC9D6B0CB60419AB08855E3B9F3F7"/>
  </w:style>
  <w:style w:type="paragraph" w:customStyle="1" w:styleId="06720572ABC13342BB3FBF973DC20E3C">
    <w:name w:val="06720572ABC13342BB3FBF973DC20E3C"/>
  </w:style>
  <w:style w:type="paragraph" w:customStyle="1" w:styleId="F82ACF9EFFA7AC47AD2B136BB57696AC">
    <w:name w:val="F82ACF9EFFA7AC47AD2B136BB57696AC"/>
  </w:style>
  <w:style w:type="paragraph" w:customStyle="1" w:styleId="282CB261A00849408572B46CA15E44EC">
    <w:name w:val="282CB261A00849408572B46CA15E44EC"/>
  </w:style>
  <w:style w:type="paragraph" w:customStyle="1" w:styleId="539A4D749E245E408F5EA3156485DB0F">
    <w:name w:val="539A4D749E245E408F5EA3156485DB0F"/>
  </w:style>
  <w:style w:type="paragraph" w:customStyle="1" w:styleId="C72A5852ABB8574CAE4C24B32C418CE1">
    <w:name w:val="C72A5852ABB8574CAE4C24B32C418CE1"/>
  </w:style>
  <w:style w:type="paragraph" w:customStyle="1" w:styleId="CA9B4C8609486B4297D88A31193D4962">
    <w:name w:val="CA9B4C8609486B4297D88A31193D4962"/>
  </w:style>
  <w:style w:type="paragraph" w:customStyle="1" w:styleId="20B542781007C14188D122AADF398885">
    <w:name w:val="20B542781007C14188D122AADF3988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Resume.dotx</Template>
  <TotalTime>24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2019-04-11T23:52:00Z</dcterms:created>
  <dcterms:modified xsi:type="dcterms:W3CDTF">2019-04-12T00:18:00Z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